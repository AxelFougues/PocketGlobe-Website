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5A5B" w:rsidRDefault="00BF5A5B">
      <w:pPr>
        <w:rPr>
          <w:noProof/>
          <w:lang w:val="en-US" w:eastAsia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1" locked="0" layoutInCell="1" allowOverlap="1" wp14:anchorId="37C116E3" wp14:editId="38FFBCA5">
            <wp:simplePos x="0" y="0"/>
            <wp:positionH relativeFrom="column">
              <wp:posOffset>-245564</wp:posOffset>
            </wp:positionH>
            <wp:positionV relativeFrom="paragraph">
              <wp:posOffset>-346331</wp:posOffset>
            </wp:positionV>
            <wp:extent cx="7671460" cy="10688955"/>
            <wp:effectExtent l="0" t="0" r="571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3470" cy="1069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064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4AA6DF" wp14:editId="0A203547">
                <wp:simplePos x="0" y="0"/>
                <wp:positionH relativeFrom="column">
                  <wp:posOffset>276860</wp:posOffset>
                </wp:positionH>
                <wp:positionV relativeFrom="paragraph">
                  <wp:posOffset>9263380</wp:posOffset>
                </wp:positionV>
                <wp:extent cx="4261485" cy="36576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3316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par Team Pocket – Groupe 10</w:t>
                            </w: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br/>
                            </w: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br/>
                            </w:r>
                          </w:p>
                          <w:p w:rsidR="00BF5A5B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:rsidR="00BF5A5B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:rsidR="00BF5A5B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:rsidR="00BF5A5B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:rsidR="00BF5A5B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:rsidR="00BF5A5B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:rsidR="00BF5A5B" w:rsidRDefault="00BF5A5B">
                            <w:pP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</w:p>
                          <w:p w:rsidR="00BF5A5B" w:rsidRPr="00784F87" w:rsidRDefault="00BF5A5B">
                            <w:pPr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4AA6DF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margin-left:21.8pt;margin-top:729.4pt;width:335.55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" filled="f" stroked="f">
                <v:textbox>
                  <w:txbxContent>
                    <w:p w:rsidR="00AF3316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par Team Pocket – Groupe 10</w:t>
                      </w: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br/>
                      </w: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br/>
                      </w: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br/>
                      </w: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br/>
                      </w:r>
                    </w:p>
                    <w:p w:rsidR="00BF5A5B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:rsidR="00BF5A5B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:rsidR="00BF5A5B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:rsidR="00BF5A5B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:rsidR="00BF5A5B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:rsidR="00BF5A5B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:rsidR="00BF5A5B" w:rsidRDefault="00BF5A5B">
                      <w:pP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</w:p>
                    <w:p w:rsidR="00BF5A5B" w:rsidRPr="00784F87" w:rsidRDefault="00BF5A5B">
                      <w:pPr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D064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7D546A6" wp14:editId="68CDEF2F">
                <wp:simplePos x="0" y="0"/>
                <wp:positionH relativeFrom="column">
                  <wp:posOffset>276860</wp:posOffset>
                </wp:positionH>
                <wp:positionV relativeFrom="paragraph">
                  <wp:posOffset>7304083</wp:posOffset>
                </wp:positionV>
                <wp:extent cx="6343650" cy="1254125"/>
                <wp:effectExtent l="0" t="0" r="0" b="3175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254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445E" w:rsidRPr="00BF5A5B" w:rsidRDefault="00BF5A5B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  <w:lang w:val="en-US"/>
                              </w:rPr>
                            </w:pPr>
                            <w:r w:rsidRPr="00BF5A5B"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  <w:lang w:val="en-US"/>
                              </w:rPr>
                              <w:t>POCKET GLOBE PROJECT</w:t>
                            </w:r>
                          </w:p>
                          <w:p w:rsidR="006B445E" w:rsidRPr="00BF5A5B" w:rsidRDefault="00BF5A5B">
                            <w:pP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  <w:lang w:val="en-US"/>
                              </w:rPr>
                            </w:pP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  <w:lang w:val="en-US"/>
                              </w:rPr>
                              <w:t xml:space="preserve">A traveler’s database made </w:t>
                            </w:r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  <w:lang w:val="en-US"/>
                              </w:rPr>
                              <w:t>simple 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546A6" id="Zone de texte 2" o:spid="_x0000_s1027" type="#_x0000_t202" style="position:absolute;margin-left:21.8pt;margin-top:575.1pt;width:499.5pt;height:98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" filled="f" stroked="f">
                <v:textbox>
                  <w:txbxContent>
                    <w:p w:rsidR="006B445E" w:rsidRPr="00BF5A5B" w:rsidRDefault="00BF5A5B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  <w:lang w:val="en-US"/>
                        </w:rPr>
                      </w:pPr>
                      <w:r w:rsidRPr="00BF5A5B"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  <w:lang w:val="en-US"/>
                        </w:rPr>
                        <w:t>POCKET GLOBE PROJECT</w:t>
                      </w:r>
                    </w:p>
                    <w:p w:rsidR="006B445E" w:rsidRPr="00BF5A5B" w:rsidRDefault="00BF5A5B">
                      <w:pP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  <w:lang w:val="en-US"/>
                        </w:rPr>
                      </w:pP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  <w:lang w:val="en-US"/>
                        </w:rPr>
                        <w:t xml:space="preserve">A traveler’s database made </w:t>
                      </w:r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  <w:lang w:val="en-US"/>
                        </w:rPr>
                        <w:t>simple 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br/>
      </w:r>
    </w:p>
    <w:p w:rsidR="00BF5A5B" w:rsidRDefault="00BF5A5B">
      <w:pPr>
        <w:rPr>
          <w:noProof/>
          <w:lang w:val="en-US" w:eastAsia="en-US"/>
        </w:rPr>
      </w:pPr>
    </w:p>
    <w:p w:rsidR="00BF5A5B" w:rsidRDefault="00BF5A5B">
      <w:pPr>
        <w:rPr>
          <w:noProof/>
          <w:lang w:val="en-US" w:eastAsia="en-US"/>
        </w:rPr>
      </w:pPr>
      <w:r>
        <w:rPr>
          <w:noProof/>
          <w:lang w:val="en-US" w:eastAsia="en-US"/>
        </w:rPr>
        <w:br w:type="page"/>
      </w:r>
    </w:p>
    <w:p w:rsidR="0058332A" w:rsidRDefault="00AF20BA" w:rsidP="00AF20BA">
      <w:pPr>
        <w:ind w:firstLine="708"/>
        <w:jc w:val="center"/>
        <w:rPr>
          <w:rFonts w:ascii="Segoe UI Light" w:hAnsi="Segoe UI Light" w:cs="Segoe UI Light"/>
          <w:color w:val="009FE3"/>
          <w:sz w:val="76"/>
          <w:szCs w:val="76"/>
        </w:rPr>
      </w:pPr>
      <w:r>
        <w:rPr>
          <w:rFonts w:ascii="Segoe UI Light" w:hAnsi="Segoe UI Light" w:cs="Segoe UI Light"/>
          <w:noProof/>
          <w:color w:val="009FE3"/>
          <w:sz w:val="60"/>
          <w:szCs w:val="60"/>
          <w:lang w:val="en-US" w:eastAsia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124551</wp:posOffset>
            </wp:positionH>
            <wp:positionV relativeFrom="paragraph">
              <wp:posOffset>14877</wp:posOffset>
            </wp:positionV>
            <wp:extent cx="735965" cy="735965"/>
            <wp:effectExtent l="0" t="0" r="0" b="0"/>
            <wp:wrapNone/>
            <wp:docPr id="5" name="Graphique 5" descr="Globe terrestre - Amér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?provider=MicrosoftIcon&amp;fileName=EarthGlobeAmericas.svg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220">
        <w:rPr>
          <w:rFonts w:ascii="Segoe UI Light" w:hAnsi="Segoe UI Light" w:cs="Segoe UI Light"/>
          <w:color w:val="009FE3"/>
          <w:sz w:val="76"/>
          <w:szCs w:val="76"/>
        </w:rPr>
        <w:t>SOMMAIRE</w:t>
      </w:r>
    </w:p>
    <w:p w:rsidR="00BB4220" w:rsidRDefault="00BB4220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AF20BA" w:rsidP="00AF20BA">
      <w:pPr>
        <w:ind w:left="1418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I – Introduction</w:t>
      </w:r>
    </w:p>
    <w:p w:rsidR="00AF20BA" w:rsidRDefault="00AF20BA" w:rsidP="00AF20BA">
      <w:pPr>
        <w:ind w:left="1418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II – Présentation des membres</w:t>
      </w:r>
    </w:p>
    <w:p w:rsidR="00AF20BA" w:rsidRDefault="00AF20BA" w:rsidP="00AF20BA">
      <w:pPr>
        <w:ind w:left="1418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III – Cahier des charges</w:t>
      </w:r>
    </w:p>
    <w:p w:rsidR="00AF20BA" w:rsidRPr="00AF20BA" w:rsidRDefault="00AF20BA" w:rsidP="00AF20BA">
      <w:pPr>
        <w:ind w:left="1418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IV – Pocket Globe</w:t>
      </w: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24229" w:rsidRDefault="00324229" w:rsidP="00BB4220">
      <w:pPr>
        <w:jc w:val="center"/>
        <w:rPr>
          <w:rFonts w:ascii="Segoe UI Light" w:hAnsi="Segoe UI Light" w:cs="Segoe UI Light"/>
          <w:color w:val="009FE3"/>
          <w:sz w:val="76"/>
          <w:szCs w:val="76"/>
        </w:rPr>
      </w:pPr>
    </w:p>
    <w:p w:rsidR="003E2C0C" w:rsidRDefault="00324229" w:rsidP="003E2C0C">
      <w:pPr>
        <w:ind w:left="1275" w:firstLine="141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Introduction</w:t>
      </w:r>
    </w:p>
    <w:p w:rsidR="003E2C0C" w:rsidRDefault="003E2C0C" w:rsidP="00324229">
      <w:pPr>
        <w:ind w:left="567"/>
        <w:rPr>
          <w:rFonts w:ascii="Segoe UI Light" w:hAnsi="Segoe UI Light" w:cs="Segoe UI Light"/>
          <w:sz w:val="28"/>
          <w:szCs w:val="28"/>
        </w:rPr>
      </w:pPr>
    </w:p>
    <w:p w:rsidR="00324229" w:rsidRDefault="00324229" w:rsidP="00324229">
      <w:pPr>
        <w:ind w:left="567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Ce projet informatique porte sur le création d’un site Web, ainsi qu’une application mobile, nommée « Global Project », développés par quatre étudiants en licence d’Informatique.</w:t>
      </w:r>
    </w:p>
    <w:p w:rsidR="00A84809" w:rsidRDefault="00A84809" w:rsidP="00324229">
      <w:pPr>
        <w:ind w:left="567"/>
        <w:rPr>
          <w:rFonts w:ascii="Segoe UI Light" w:hAnsi="Segoe UI Light" w:cs="Segoe UI Light"/>
          <w:sz w:val="28"/>
          <w:szCs w:val="28"/>
        </w:rPr>
      </w:pPr>
    </w:p>
    <w:p w:rsidR="00A84809" w:rsidRDefault="00A84809" w:rsidP="00324229">
      <w:pPr>
        <w:ind w:left="567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Etant tous les quatre attirés par les voyages et la découverte de lieux insolites, il nous paraissait évident de partir sur un projet en accord avec ces activités.</w:t>
      </w:r>
      <w:r>
        <w:rPr>
          <w:rFonts w:ascii="Segoe UI Light" w:hAnsi="Segoe UI Light" w:cs="Segoe UI Light"/>
          <w:sz w:val="28"/>
          <w:szCs w:val="28"/>
        </w:rPr>
        <w:br/>
        <w:t>Constatant que nous n’</w:t>
      </w:r>
      <w:r w:rsidR="003E2C0C">
        <w:rPr>
          <w:rFonts w:ascii="Segoe UI Light" w:hAnsi="Segoe UI Light" w:cs="Segoe UI Light"/>
          <w:sz w:val="28"/>
          <w:szCs w:val="28"/>
        </w:rPr>
        <w:t>avions aucun support adéquat</w:t>
      </w:r>
      <w:r>
        <w:rPr>
          <w:rFonts w:ascii="Segoe UI Light" w:hAnsi="Segoe UI Light" w:cs="Segoe UI Light"/>
          <w:sz w:val="28"/>
          <w:szCs w:val="28"/>
        </w:rPr>
        <w:t xml:space="preserve"> à la sauvegarde de nos sites visités, et </w:t>
      </w:r>
      <w:r w:rsidR="003E2C0C">
        <w:rPr>
          <w:rFonts w:ascii="Segoe UI Light" w:hAnsi="Segoe UI Light" w:cs="Segoe UI Light"/>
          <w:sz w:val="28"/>
          <w:szCs w:val="28"/>
        </w:rPr>
        <w:t xml:space="preserve">de </w:t>
      </w:r>
      <w:r>
        <w:rPr>
          <w:rFonts w:ascii="Segoe UI Light" w:hAnsi="Segoe UI Light" w:cs="Segoe UI Light"/>
          <w:sz w:val="28"/>
          <w:szCs w:val="28"/>
        </w:rPr>
        <w:t>ceux que nous souhaitions visiter</w:t>
      </w:r>
      <w:r w:rsidR="003E2C0C">
        <w:rPr>
          <w:rFonts w:ascii="Segoe UI Light" w:hAnsi="Segoe UI Light" w:cs="Segoe UI Light"/>
          <w:sz w:val="28"/>
          <w:szCs w:val="28"/>
        </w:rPr>
        <w:t xml:space="preserve">, nous avons </w:t>
      </w:r>
      <w:r w:rsidR="00F8693F">
        <w:rPr>
          <w:rFonts w:ascii="Segoe UI Light" w:hAnsi="Segoe UI Light" w:cs="Segoe UI Light"/>
          <w:sz w:val="28"/>
          <w:szCs w:val="28"/>
        </w:rPr>
        <w:t>pensé a Pocket Globe</w:t>
      </w:r>
      <w:r w:rsidR="003E2C0C">
        <w:rPr>
          <w:rFonts w:ascii="Segoe UI Light" w:hAnsi="Segoe UI Light" w:cs="Segoe UI Light"/>
          <w:sz w:val="28"/>
          <w:szCs w:val="28"/>
        </w:rPr>
        <w:t>.</w:t>
      </w:r>
      <w:r w:rsidR="003E2C0C">
        <w:rPr>
          <w:rFonts w:ascii="Segoe UI Light" w:hAnsi="Segoe UI Light" w:cs="Segoe UI Light"/>
          <w:sz w:val="28"/>
          <w:szCs w:val="28"/>
        </w:rPr>
        <w:br/>
        <w:t>Ce projet va en effet permettre à l’utilisateur, de posséder sa propre « base de données » dans laquelle il pourra stocker toutes les informations relatives à ces lieux.</w:t>
      </w:r>
      <w:r w:rsidR="003E2C0C">
        <w:rPr>
          <w:rFonts w:ascii="Segoe UI Light" w:hAnsi="Segoe UI Light" w:cs="Segoe UI Light"/>
          <w:sz w:val="28"/>
          <w:szCs w:val="28"/>
        </w:rPr>
        <w:br/>
        <w:t>Ces informations seront dans un premier temps ac</w:t>
      </w:r>
      <w:bookmarkStart w:id="0" w:name="_GoBack"/>
      <w:bookmarkEnd w:id="0"/>
      <w:r w:rsidR="003E2C0C">
        <w:rPr>
          <w:rFonts w:ascii="Segoe UI Light" w:hAnsi="Segoe UI Light" w:cs="Segoe UI Light"/>
          <w:sz w:val="28"/>
          <w:szCs w:val="28"/>
        </w:rPr>
        <w:t>cessibles seulement par son utilisateur.</w:t>
      </w:r>
    </w:p>
    <w:p w:rsidR="00F8693F" w:rsidRDefault="00F8693F" w:rsidP="00324229">
      <w:pPr>
        <w:ind w:left="567"/>
        <w:rPr>
          <w:rFonts w:ascii="Segoe UI Light" w:hAnsi="Segoe UI Light" w:cs="Segoe UI Light"/>
          <w:sz w:val="28"/>
          <w:szCs w:val="28"/>
        </w:rPr>
      </w:pPr>
    </w:p>
    <w:p w:rsidR="00F8693F" w:rsidRDefault="00F8693F" w:rsidP="00324229">
      <w:pPr>
        <w:ind w:left="567"/>
        <w:rPr>
          <w:rFonts w:ascii="Segoe UI Light" w:hAnsi="Segoe UI Light" w:cs="Segoe UI Light"/>
          <w:sz w:val="28"/>
          <w:szCs w:val="28"/>
        </w:rPr>
      </w:pPr>
    </w:p>
    <w:p w:rsidR="00F8693F" w:rsidRDefault="00F8693F" w:rsidP="00F8693F">
      <w:pPr>
        <w:ind w:left="1275" w:firstLine="141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Membres du projet</w:t>
      </w:r>
    </w:p>
    <w:p w:rsidR="00F8693F" w:rsidRDefault="00F8693F" w:rsidP="00F8693F">
      <w:pPr>
        <w:ind w:left="1275" w:firstLine="141"/>
        <w:rPr>
          <w:rFonts w:ascii="Segoe UI Light" w:hAnsi="Segoe UI Light" w:cs="Segoe UI Light"/>
          <w:color w:val="009FE3"/>
          <w:sz w:val="28"/>
          <w:szCs w:val="28"/>
        </w:rPr>
      </w:pPr>
    </w:p>
    <w:p w:rsidR="00F8693F" w:rsidRDefault="00F8693F" w:rsidP="00F8693F">
      <w:pPr>
        <w:ind w:left="567"/>
        <w:rPr>
          <w:rFonts w:ascii="Segoe UI Light" w:hAnsi="Segoe UI Light" w:cs="Segoe UI Light"/>
          <w:b/>
          <w:sz w:val="28"/>
          <w:szCs w:val="28"/>
        </w:rPr>
      </w:pPr>
      <w:r>
        <w:rPr>
          <w:rFonts w:ascii="Segoe UI Light" w:hAnsi="Segoe UI Light" w:cs="Segoe UI Light"/>
          <w:b/>
          <w:sz w:val="28"/>
          <w:szCs w:val="28"/>
        </w:rPr>
        <w:t xml:space="preserve">Axel Fougues – </w:t>
      </w:r>
      <w:r w:rsidRPr="00F8693F">
        <w:rPr>
          <w:rFonts w:ascii="Segoe UI Light" w:hAnsi="Segoe UI Light" w:cs="Segoe UI Light"/>
          <w:sz w:val="28"/>
          <w:szCs w:val="28"/>
        </w:rPr>
        <w:t>Design &amp; Interface Graphique</w:t>
      </w:r>
    </w:p>
    <w:p w:rsidR="00F8693F" w:rsidRDefault="00F8693F" w:rsidP="00F8693F">
      <w:pPr>
        <w:ind w:left="567"/>
        <w:rPr>
          <w:rFonts w:ascii="Segoe UI Light" w:hAnsi="Segoe UI Light" w:cs="Segoe UI Light"/>
          <w:b/>
          <w:sz w:val="28"/>
          <w:szCs w:val="28"/>
        </w:rPr>
      </w:pPr>
      <w:r>
        <w:rPr>
          <w:rFonts w:ascii="Segoe UI Light" w:hAnsi="Segoe UI Light" w:cs="Segoe UI Light"/>
          <w:b/>
          <w:sz w:val="28"/>
          <w:szCs w:val="28"/>
        </w:rPr>
        <w:t xml:space="preserve">Vinchenzo Guibert – </w:t>
      </w:r>
      <w:r w:rsidRPr="00F8693F">
        <w:rPr>
          <w:rFonts w:ascii="Segoe UI Light" w:hAnsi="Segoe UI Light" w:cs="Segoe UI Light"/>
          <w:sz w:val="28"/>
          <w:szCs w:val="28"/>
        </w:rPr>
        <w:t>Développeur web &amp; Base de données</w:t>
      </w:r>
    </w:p>
    <w:p w:rsidR="00F8693F" w:rsidRDefault="00F8693F" w:rsidP="00F8693F">
      <w:pPr>
        <w:ind w:left="567"/>
        <w:rPr>
          <w:rFonts w:ascii="Segoe UI Light" w:hAnsi="Segoe UI Light" w:cs="Segoe UI Light"/>
          <w:b/>
          <w:sz w:val="28"/>
          <w:szCs w:val="28"/>
        </w:rPr>
      </w:pPr>
      <w:r>
        <w:rPr>
          <w:rFonts w:ascii="Segoe UI Light" w:hAnsi="Segoe UI Light" w:cs="Segoe UI Light"/>
          <w:b/>
          <w:sz w:val="28"/>
          <w:szCs w:val="28"/>
        </w:rPr>
        <w:t>Robin Giraud –</w:t>
      </w:r>
      <w:r w:rsidR="00747163">
        <w:rPr>
          <w:rFonts w:ascii="Segoe UI Light" w:hAnsi="Segoe UI Light" w:cs="Segoe UI Light"/>
          <w:sz w:val="28"/>
          <w:szCs w:val="28"/>
        </w:rPr>
        <w:t xml:space="preserve"> Développeur web &amp;</w:t>
      </w:r>
      <w:r w:rsidRPr="00F8693F">
        <w:rPr>
          <w:rFonts w:ascii="Segoe UI Light" w:hAnsi="Segoe UI Light" w:cs="Segoe UI Light"/>
          <w:sz w:val="28"/>
          <w:szCs w:val="28"/>
        </w:rPr>
        <w:t xml:space="preserve"> Base de données</w:t>
      </w:r>
    </w:p>
    <w:p w:rsidR="00F8693F" w:rsidRDefault="00F8693F" w:rsidP="00F8693F">
      <w:pPr>
        <w:ind w:left="567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b/>
          <w:sz w:val="28"/>
          <w:szCs w:val="28"/>
        </w:rPr>
        <w:t xml:space="preserve">Mamadou Bah – </w:t>
      </w:r>
      <w:r w:rsidRPr="00F8693F">
        <w:rPr>
          <w:rFonts w:ascii="Segoe UI Light" w:hAnsi="Segoe UI Light" w:cs="Segoe UI Light"/>
          <w:sz w:val="28"/>
          <w:szCs w:val="28"/>
        </w:rPr>
        <w:t>Développeur application mobile</w:t>
      </w:r>
    </w:p>
    <w:p w:rsidR="00F8693F" w:rsidRDefault="00F8693F" w:rsidP="00F8693F">
      <w:pPr>
        <w:ind w:left="567"/>
        <w:rPr>
          <w:rFonts w:ascii="Segoe UI Light" w:hAnsi="Segoe UI Light" w:cs="Segoe UI Light"/>
          <w:sz w:val="28"/>
          <w:szCs w:val="28"/>
        </w:rPr>
      </w:pPr>
    </w:p>
    <w:p w:rsidR="00AF20BA" w:rsidRDefault="00AF20BA" w:rsidP="00AF20BA">
      <w:pPr>
        <w:ind w:left="1275" w:firstLine="141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Cahier des charges</w:t>
      </w:r>
    </w:p>
    <w:p w:rsidR="00AF20BA" w:rsidRPr="00F8693F" w:rsidRDefault="00AF20BA" w:rsidP="00F8693F">
      <w:pPr>
        <w:ind w:left="567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A venir</w:t>
      </w:r>
    </w:p>
    <w:p w:rsidR="00F8693F" w:rsidRDefault="00F8693F" w:rsidP="00F8693F">
      <w:pPr>
        <w:ind w:left="1275" w:firstLine="141"/>
        <w:rPr>
          <w:rFonts w:ascii="Segoe UI Light" w:hAnsi="Segoe UI Light" w:cs="Segoe UI Light"/>
          <w:color w:val="009FE3"/>
          <w:sz w:val="60"/>
          <w:szCs w:val="60"/>
        </w:rPr>
      </w:pPr>
      <w:r>
        <w:rPr>
          <w:rFonts w:ascii="Segoe UI Light" w:hAnsi="Segoe UI Light" w:cs="Segoe UI Light"/>
          <w:color w:val="009FE3"/>
          <w:sz w:val="60"/>
          <w:szCs w:val="60"/>
        </w:rPr>
        <w:t>Pocket Globe</w:t>
      </w:r>
    </w:p>
    <w:p w:rsidR="00F8693F" w:rsidRDefault="00F8693F" w:rsidP="00324229">
      <w:pPr>
        <w:ind w:left="567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Dans cette partie, je vais vous expliquer de manière simple et brève le fonctionnement du site Web ainsi que de l’application mobile de Pocket Globe.</w:t>
      </w:r>
    </w:p>
    <w:p w:rsidR="00F8693F" w:rsidRDefault="00F8693F" w:rsidP="00324229">
      <w:pPr>
        <w:ind w:left="567"/>
        <w:rPr>
          <w:rFonts w:ascii="Segoe UI Light" w:hAnsi="Segoe UI Light" w:cs="Segoe UI Light"/>
          <w:sz w:val="28"/>
          <w:szCs w:val="28"/>
        </w:rPr>
      </w:pPr>
    </w:p>
    <w:p w:rsidR="00AF20BA" w:rsidRPr="00324229" w:rsidRDefault="00AF20BA" w:rsidP="00324229">
      <w:pPr>
        <w:ind w:left="567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A venir</w:t>
      </w:r>
    </w:p>
    <w:sectPr w:rsidR="00AF20BA" w:rsidRPr="00324229" w:rsidSect="00DE471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ADF" w:rsidRDefault="006E4ADF" w:rsidP="00307692">
      <w:r>
        <w:separator/>
      </w:r>
    </w:p>
  </w:endnote>
  <w:endnote w:type="continuationSeparator" w:id="0">
    <w:p w:rsidR="006E4ADF" w:rsidRDefault="006E4AD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ADF" w:rsidRDefault="006E4ADF" w:rsidP="00307692">
      <w:r>
        <w:separator/>
      </w:r>
    </w:p>
  </w:footnote>
  <w:footnote w:type="continuationSeparator" w:id="0">
    <w:p w:rsidR="006E4ADF" w:rsidRDefault="006E4AD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4907" w:rsidRDefault="00994907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A5B"/>
    <w:rsid w:val="000053BF"/>
    <w:rsid w:val="000326C5"/>
    <w:rsid w:val="000861DC"/>
    <w:rsid w:val="000E3268"/>
    <w:rsid w:val="00154F18"/>
    <w:rsid w:val="001730CA"/>
    <w:rsid w:val="001A02BE"/>
    <w:rsid w:val="00202362"/>
    <w:rsid w:val="002534DD"/>
    <w:rsid w:val="00255463"/>
    <w:rsid w:val="002A724D"/>
    <w:rsid w:val="00307692"/>
    <w:rsid w:val="00324229"/>
    <w:rsid w:val="00327748"/>
    <w:rsid w:val="0035101B"/>
    <w:rsid w:val="00364ADF"/>
    <w:rsid w:val="003874D9"/>
    <w:rsid w:val="003B5121"/>
    <w:rsid w:val="003E2C0C"/>
    <w:rsid w:val="00472FC1"/>
    <w:rsid w:val="00552A23"/>
    <w:rsid w:val="0058332A"/>
    <w:rsid w:val="0065536C"/>
    <w:rsid w:val="006B445E"/>
    <w:rsid w:val="006E4ADF"/>
    <w:rsid w:val="007113F3"/>
    <w:rsid w:val="00726528"/>
    <w:rsid w:val="00747163"/>
    <w:rsid w:val="00784F87"/>
    <w:rsid w:val="007975A2"/>
    <w:rsid w:val="007D0642"/>
    <w:rsid w:val="0087101A"/>
    <w:rsid w:val="00901EB1"/>
    <w:rsid w:val="00906B89"/>
    <w:rsid w:val="00907377"/>
    <w:rsid w:val="00980171"/>
    <w:rsid w:val="00994907"/>
    <w:rsid w:val="00A646C3"/>
    <w:rsid w:val="00A74D64"/>
    <w:rsid w:val="00A84809"/>
    <w:rsid w:val="00AA04D5"/>
    <w:rsid w:val="00AC0341"/>
    <w:rsid w:val="00AF20BA"/>
    <w:rsid w:val="00AF3316"/>
    <w:rsid w:val="00AF7742"/>
    <w:rsid w:val="00B3766B"/>
    <w:rsid w:val="00B95C66"/>
    <w:rsid w:val="00BB4220"/>
    <w:rsid w:val="00BD6711"/>
    <w:rsid w:val="00BF0E26"/>
    <w:rsid w:val="00BF5A5B"/>
    <w:rsid w:val="00C57FC3"/>
    <w:rsid w:val="00D86F3D"/>
    <w:rsid w:val="00D90008"/>
    <w:rsid w:val="00D97D16"/>
    <w:rsid w:val="00DE4713"/>
    <w:rsid w:val="00E5405E"/>
    <w:rsid w:val="00F40A20"/>
    <w:rsid w:val="00F8101C"/>
    <w:rsid w:val="00F8693F"/>
    <w:rsid w:val="00FA014C"/>
    <w:rsid w:val="00FA4A96"/>
    <w:rsid w:val="00FC6B94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CD2F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paragraph" w:styleId="Sansinterligne">
    <w:name w:val="No Spacing"/>
    <w:link w:val="SansinterligneCar"/>
    <w:uiPriority w:val="1"/>
    <w:qFormat/>
    <w:rsid w:val="00BF5A5B"/>
    <w:rPr>
      <w:sz w:val="22"/>
      <w:szCs w:val="22"/>
      <w:lang w:val="en-US" w:eastAsia="en-US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F5A5B"/>
    <w:rPr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in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A463F8BE-089D-4A2C-8E82-417198F119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3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2017-02-03T10:10:00Z</dcterms:created>
  <dcterms:modified xsi:type="dcterms:W3CDTF">2017-02-03T11:37:00Z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</Properties>
</file>